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  <w:softHyphen/>
    </w:r>
  </w:p>
</w:hdr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9A6F7C-A7D9-473A-A438-280A158AE094}"/>
</file>

<file path=customXml/itemProps2.xml><?xml version="1.0" encoding="utf-8"?>
<ds:datastoreItem xmlns:ds="http://schemas.openxmlformats.org/officeDocument/2006/customXml" ds:itemID="{B55BD35F-B1A8-46F9-A89C-0337C6DA29E3}"/>
</file>

<file path=customXml/itemProps3.xml><?xml version="1.0" encoding="utf-8"?>
<ds:datastoreItem xmlns:ds="http://schemas.openxmlformats.org/officeDocument/2006/customXml" ds:itemID="{EA3C6699-5514-4279-AE9F-51F5F5054B3D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MDLA_LH_2024_BaltimoreCo_suite300_443-991-4444.dotx</Template>
  <TotalTime>3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2024-06-12T18:25:00Z</dcterms:created>
  <dc:creator>Microsoft Office User</dc:creator>
  <dc:description/>
  <dc:language>en-US</dc:language>
  <cp:lastModifiedBy>bill geenen</cp:lastModifiedBy>
  <dcterms:modified xsi:type="dcterms:W3CDTF">2024-06-12T18:32:00Z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