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22BBCB66" w14:textId="37578618" w:rsidR="00BA7412" w:rsidRDefault="00BA7412" w:rsidP="00BA7412">
      <w:r>
        <w:t>{today}</w:t>
      </w:r>
    </w:p>
    <w:p w14:paraId="1976CC18" w14:textId="77777777" w:rsidR="00BA7412" w:rsidRDefault="00BA7412" w:rsidP="00BA7412"/>
    <w:p w14:paraId="7D80657E" w14:textId="77777777" w:rsidR="00BA7412" w:rsidRDefault="00BA7412" w:rsidP="00BA7412">
      <w:r>
        <w:t>VIA: FIRST CLASS MAIL</w:t>
      </w:r>
    </w:p>
    <w:p w14:paraId="41C29C7E" w14:textId="77777777" w:rsidR="00BA7412" w:rsidRDefault="00BA7412" w:rsidP="00BA7412"/>
    <w:p w14:paraId="61FA6237" w14:textId="6DBEF355" w:rsidR="00BA7412" w:rsidRDefault="00BA7412" w:rsidP="00BA7412">
      <w:r>
        <w:t>{client_name}</w:t>
      </w:r>
    </w:p>
    <w:p w14:paraId="5D96CD04" w14:textId="2C47F181" w:rsidR="00BA7412" w:rsidRDefault="00BA7412" w:rsidP="00BA7412">
      <w:r>
        <w:t>{address1}</w:t>
      </w:r>
    </w:p>
    <w:p w14:paraId="7D440803" w14:textId="6458587F" w:rsidR="00BA7412" w:rsidRDefault="00BA7412" w:rsidP="00BA7412">
      <w:r>
        <w:t>{address2}</w:t>
      </w:r>
    </w:p>
    <w:p w14:paraId="35F45B11" w14:textId="77777777" w:rsidR="00BA7412" w:rsidRDefault="00BA7412" w:rsidP="00BA7412"/>
    <w:p w14:paraId="7A567E4D" w14:textId="7D3903CF" w:rsidR="00BA7412" w:rsidRDefault="00BA7412" w:rsidP="00BA7412">
      <w:r>
        <w:t>Dear {honorific} {client_last_name},</w:t>
      </w:r>
    </w:p>
    <w:p w14:paraId="63385C16" w14:textId="77777777" w:rsidR="00BA7412" w:rsidRDefault="00BA7412" w:rsidP="00BA7412"/>
    <w:p w14:paraId="0431AB9C" w14:textId="2AD4F618" w:rsidR="00BA7412" w:rsidRDefault="00BA7412" w:rsidP="00BA7412">
      <w:r>
        <w:t>{message_body}</w:t>
      </w:r>
    </w:p>
    <w:p w14:paraId="00913D91" w14:textId="77777777" w:rsidR="00BA7412" w:rsidRDefault="00BA7412" w:rsidP="00BA7412"/>
    <w:p w14:paraId="5EF39880" w14:textId="77777777" w:rsidR="00BA7412" w:rsidRDefault="00BA7412" w:rsidP="00BA7412">
      <w:r>
        <w:t>Sincerely,</w:t>
      </w:r>
    </w:p>
    <w:p w14:paraId="422E4283" w14:textId="77777777" w:rsidR="00BA7412" w:rsidRDefault="00BA7412" w:rsidP="00BA7412"/>
    <w:p w14:paraId="03BA82FF" w14:textId="77777777" w:rsidR="00BA7412" w:rsidRDefault="00BA7412" w:rsidP="00BA7412"/>
    <w:p w14:paraId="2540173A" w14:textId="77777777" w:rsidR="00BA7412" w:rsidRDefault="00BA7412" w:rsidP="00BA7412"/>
    <w:p w14:paraId="26C7D474" w14:textId="40D029B0" w:rsidR="00BA7412" w:rsidRDefault="00BA7412" w:rsidP="00BA7412">
      <w:r>
        <w:t>{attorney}, Esq.</w:t>
      </w:r>
    </w:p>
    <w:p w14:paraId="1CE8AFAA" w14:textId="5B2E2B73" w:rsidR="00A34DC6" w:rsidRPr="00BA7412" w:rsidRDefault="00BA7412" w:rsidP="00BA7412">
      <w:r>
        <w:t>{signature_lines}</w:t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800" w:right="1080" w:gutter="0" w:header="0" w:top="2520" w:footer="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0</wp:posOffset>
          </wp:positionH>
          <wp:positionV relativeFrom="paragraph">
            <wp:posOffset>635</wp:posOffset>
          </wp:positionV>
          <wp:extent cx="7772400" cy="10058400"/>
          <wp:effectExtent l="0" t="0" r="0" b="0"/>
          <wp:wrapNone/>
          <wp:docPr id="1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softHyphen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b517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b517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ParagraphStyle" w:customStyle="1">
    <w:name w:val="[No Paragraph Style]"/>
    <w:qFormat/>
    <w:rsid w:val="008b5179"/>
    <w:pPr>
      <w:widowControl/>
      <w:bidi w:val="0"/>
      <w:spacing w:lineRule="auto" w:line="288" w:before="0" w:after="0"/>
      <w:jc w:val="left"/>
      <w:textAlignment w:val="center"/>
    </w:pPr>
    <w:rPr>
      <w:rFonts w:ascii="Helvetica" w:hAnsi="Helvetica" w:cs="Helvetica" w:eastAsia="Calibri"/>
      <w:color w:val="000000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ndC_Tax_1TaxHTField xmlns="bcdf8d73-a017-4d08-820d-5dd3b83030f9">
      <Terms xmlns="http://schemas.microsoft.com/office/infopath/2007/PartnerControls"/>
    </CandC_Tax_1TaxHTField>
    <CandC_Tax_2TaxHTField xmlns="bcdf8d73-a017-4d08-820d-5dd3b83030f9">
      <Terms xmlns="http://schemas.microsoft.com/office/infopath/2007/PartnerControls"/>
    </CandC_Tax_2TaxHTField>
    <CandC_ReviewDate xmlns="bcdf8d73-a017-4d08-820d-5dd3b83030f9" xsi:nil="true"/>
    <CandC_Tax_3TaxHTField xmlns="bcdf8d73-a017-4d08-820d-5dd3b83030f9">
      <Terms xmlns="http://schemas.microsoft.com/office/infopath/2007/PartnerControls"/>
    </CandC_Tax_3TaxHTField>
    <CandC_ContentOwner xmlns="bcdf8d73-a017-4d08-820d-5dd3b83030f9">
      <UserInfo>
        <DisplayName/>
        <AccountId xsi:nil="true"/>
        <AccountType/>
      </UserInfo>
    </CandC_ContentOwner>
    <CandC_Description xmlns="4ca9bab2-2aca-4fd9-9657-56a4c58137fc" xsi:nil="true"/>
    <CandC_Featured xmlns="bcdf8d73-a017-4d08-820d-5dd3b83030f9">false</CandC_Featured>
    <CandC_Tax_8TaxHTField xmlns="bcdf8d73-a017-4d08-820d-5dd3b83030f9">
      <Terms xmlns="http://schemas.microsoft.com/office/infopath/2007/PartnerControls"/>
    </CandC_Tax_8TaxHTField>
    <TaxCatchAll xmlns="bcdf8d73-a017-4d08-820d-5dd3b83030f9" xsi:nil="true"/>
    <CandC_Tax_4TaxHTField xmlns="bcdf8d73-a017-4d08-820d-5dd3b83030f9">
      <Terms xmlns="http://schemas.microsoft.com/office/infopath/2007/PartnerControls"/>
    </CandC_Tax_4TaxHTField>
    <CandC_Tax_5TaxHTField xmlns="bcdf8d73-a017-4d08-820d-5dd3b83030f9">
      <Terms xmlns="http://schemas.microsoft.com/office/infopath/2007/PartnerControls"/>
    </CandC_Tax_5TaxHTField>
    <CandC_Tax_6TaxHTField xmlns="bcdf8d73-a017-4d08-820d-5dd3b83030f9">
      <Terms xmlns="http://schemas.microsoft.com/office/infopath/2007/PartnerControls"/>
    </CandC_Tax_6TaxHTField>
    <CandC_Tax_7TaxHTField xmlns="bcdf8d73-a017-4d08-820d-5dd3b83030f9">
      <Terms xmlns="http://schemas.microsoft.com/office/infopath/2007/PartnerControls"/>
    </CandC_Tax_7TaxHTField>
    <lcf76f155ced4ddcb4097134ff3c332f xmlns="7121479a-90a6-4c57-8a9d-960accf0783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Fresh document" ma:contentTypeID="0x01010036DF8ACB058DF9489700B19236AAD5940016AE99D37C44974AACEC3FD594C7F47D" ma:contentTypeVersion="35" ma:contentTypeDescription="" ma:contentTypeScope="" ma:versionID="c1f91598504977f13f22e0cd04bac8ae">
  <xsd:schema xmlns:xsd="http://www.w3.org/2001/XMLSchema" xmlns:xs="http://www.w3.org/2001/XMLSchema" xmlns:p="http://schemas.microsoft.com/office/2006/metadata/properties" xmlns:ns1="bcdf8d73-a017-4d08-820d-5dd3b83030f9" xmlns:ns2="4ca9bab2-2aca-4fd9-9657-56a4c58137fc" xmlns:ns4="7121479a-90a6-4c57-8a9d-960accf07831" targetNamespace="http://schemas.microsoft.com/office/2006/metadata/properties" ma:root="true" ma:fieldsID="5ab9df623ef574e5f770652f64720370" ns1:_="" ns2:_="" ns4:_="">
    <xsd:import namespace="bcdf8d73-a017-4d08-820d-5dd3b83030f9"/>
    <xsd:import namespace="4ca9bab2-2aca-4fd9-9657-56a4c58137fc"/>
    <xsd:import namespace="7121479a-90a6-4c57-8a9d-960accf07831"/>
    <xsd:element name="properties">
      <xsd:complexType>
        <xsd:sequence>
          <xsd:element name="documentManagement">
            <xsd:complexType>
              <xsd:all>
                <xsd:element ref="ns1:TaxCatchAll" minOccurs="0"/>
                <xsd:element ref="ns1:TaxCatchAllLabel" minOccurs="0"/>
                <xsd:element ref="ns2:CandC_Description" minOccurs="0"/>
                <xsd:element ref="ns1:CandC_Featured" minOccurs="0"/>
                <xsd:element ref="ns1:CandC_ReviewDate" minOccurs="0"/>
                <xsd:element ref="ns1:CandC_ContentOwner" minOccurs="0"/>
                <xsd:element ref="ns1:CandC_Tax_1TaxHTField" minOccurs="0"/>
                <xsd:element ref="ns1:CandC_Tax_2TaxHTField" minOccurs="0"/>
                <xsd:element ref="ns1:CandC_Tax_3TaxHTField" minOccurs="0"/>
                <xsd:element ref="ns1:CandC_Tax_4TaxHTField" minOccurs="0"/>
                <xsd:element ref="ns1:CandC_Tax_5TaxHTField" minOccurs="0"/>
                <xsd:element ref="ns1:CandC_Tax_6TaxHTField" minOccurs="0"/>
                <xsd:element ref="ns1:CandC_Tax_7TaxHTField" minOccurs="0"/>
                <xsd:element ref="ns1:CandC_Tax_8TaxHTField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lcf76f155ced4ddcb4097134ff3c332f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f8d73-a017-4d08-820d-5dd3b83030f9" elementFormDefault="qualified">
    <xsd:import namespace="http://schemas.microsoft.com/office/2006/documentManagement/types"/>
    <xsd:import namespace="http://schemas.microsoft.com/office/infopath/2007/PartnerControls"/>
    <xsd:element name="TaxCatchAll" ma:index="0" nillable="true" ma:displayName="Taxonomy Catch All Column" ma:hidden="true" ma:list="{48fa5122-2a8e-45e4-bc0e-46574b42b7ee}" ma:internalName="TaxCatchAll" ma:showField="CatchAllData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" nillable="true" ma:displayName="Taxonomy Catch All Column1" ma:hidden="true" ma:list="{48fa5122-2a8e-45e4-bc0e-46574b42b7ee}" ma:internalName="TaxCatchAllLabel" ma:readOnly="true" ma:showField="CatchAllDataLabel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ndC_Featured" ma:index="3" nillable="true" ma:displayName="Featured" ma:default="0" ma:internalName="CandC_Featured">
      <xsd:simpleType>
        <xsd:restriction base="dms:Boolean"/>
      </xsd:simpleType>
    </xsd:element>
    <xsd:element name="CandC_ReviewDate" ma:index="4" nillable="true" ma:displayName="Review date" ma:description="Date for revision" ma:format="DateOnly" ma:internalName="CandC_ReviewDate">
      <xsd:simpleType>
        <xsd:restriction base="dms:DateTime"/>
      </xsd:simpleType>
    </xsd:element>
    <xsd:element name="CandC_ContentOwner" ma:index="5" nillable="true" ma:displayName="Content owner" ma:list="UserInfo" ma:SharePointGroup="0" ma:internalName="CandC_Cont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ndC_Tax_1TaxHTField" ma:index="14" nillable="true" ma:taxonomy="true" ma:internalName="CandC_Tax_1TaxHTField" ma:taxonomyFieldName="CandC_Tax_1" ma:displayName="Location" ma:fieldId="{205cf877-b962-4012-89c1-36f0d3ea107d}" ma:taxonomyMulti="true" ma:sspId="4ac7a010-7da6-43d1-b27d-a652829f2610" ma:termSetId="ffd99857-61e1-48b4-8df8-8d66ee64c60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2TaxHTField" ma:index="16" nillable="true" ma:taxonomy="true" ma:internalName="CandC_Tax_2TaxHTField" ma:taxonomyFieldName="CandC_Tax_2" ma:displayName="Department" ma:fieldId="{dd4bb08f-3ec1-445a-8e45-5bb9eaf6d79e}" ma:taxonomyMulti="true" ma:sspId="4ac7a010-7da6-43d1-b27d-a652829f2610" ma:termSetId="ffaf7768-0d89-411d-923f-5b3c181c560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3TaxHTField" ma:index="18" nillable="true" ma:taxonomy="true" ma:internalName="CandC_Tax_3TaxHTField" ma:taxonomyFieldName="CandC_Tax_3" ma:displayName="Function" ma:fieldId="{f70b2258-8e08-41ca-a05d-7ac5c6e40c8e}" ma:taxonomyMulti="true" ma:sspId="4ac7a010-7da6-43d1-b27d-a652829f2610" ma:termSetId="ff8b7fb8-8d6c-4fb5-9c4b-efe4c0fd0b0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4TaxHTField" ma:index="20" nillable="true" ma:taxonomy="true" ma:internalName="CandC_Tax_4TaxHTField" ma:taxonomyFieldName="CandC_Tax_4" ma:displayName="Topic" ma:fieldId="{00e11162-0c06-4c03-b68c-df442f56bf56}" ma:taxonomyMulti="true" ma:sspId="4ac7a010-7da6-43d1-b27d-a652829f2610" ma:termSetId="ffe3f6ba-f8bf-48b7-ba86-ac84da04c90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5TaxHTField" ma:index="22" nillable="true" ma:taxonomy="true" ma:internalName="CandC_Tax_5TaxHTField" ma:taxonomyFieldName="CandC_Tax_5" ma:displayName="Audience" ma:fieldId="{c24ad26a-b7e0-410a-be25-e0f5190c1be9}" ma:taxonomyMulti="true" ma:sspId="4ac7a010-7da6-43d1-b27d-a652829f2610" ma:termSetId="ff4846b2-2b74-4902-9ad5-97c19210a20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6TaxHTField" ma:index="24" nillable="true" ma:taxonomy="true" ma:internalName="CandC_Tax_6TaxHTField" ma:taxonomyFieldName="CandC_Tax_6" ma:displayName="Language" ma:fieldId="{a3eef8e9-43cd-4599-b502-58918e7204e7}" ma:taxonomyMulti="true" ma:sspId="4ac7a010-7da6-43d1-b27d-a652829f2610" ma:termSetId="ff7cfce7-eae6-4c60-8d46-851dd1234f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7TaxHTField" ma:index="26" nillable="true" ma:taxonomy="true" ma:internalName="CandC_Tax_7TaxHTField" ma:taxonomyFieldName="CandC_Tax_7" ma:displayName="Type of content" ma:fieldId="{ecbd4e90-296b-47ae-a649-b309f2ca013a}" ma:taxonomyMulti="true" ma:sspId="4ac7a010-7da6-43d1-b27d-a652829f2610" ma:termSetId="ffd3af59-f51e-4cd5-9071-609359012c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8TaxHTField" ma:index="28" nillable="true" ma:taxonomy="true" ma:internalName="CandC_Tax_8TaxHTField" ma:taxonomyFieldName="CandC_Tax_8" ma:displayName="Action type" ma:fieldId="{6ae66c9c-f748-4e39-bba3-68443fc72619}" ma:taxonomyMulti="true" ma:sspId="4ac7a010-7da6-43d1-b27d-a652829f2610" ma:termSetId="ff3cfff5-1738-46b7-a743-bfa84c66eb0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9bab2-2aca-4fd9-9657-56a4c58137fc" elementFormDefault="qualified">
    <xsd:import namespace="http://schemas.microsoft.com/office/2006/documentManagement/types"/>
    <xsd:import namespace="http://schemas.microsoft.com/office/infopath/2007/PartnerControls"/>
    <xsd:element name="CandC_Description" ma:index="2" nillable="true" ma:displayName="Short description" ma:internalName="CandC_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21479a-90a6-4c57-8a9d-960accf078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3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3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35" nillable="true" ma:taxonomy="true" ma:internalName="lcf76f155ced4ddcb4097134ff3c332f" ma:taxonomyFieldName="MediaServiceImageTags" ma:displayName="Image Tags" ma:readOnly="false" ma:fieldId="{5cf76f15-5ced-4ddc-b409-7134ff3c332f}" ma:taxonomyMulti="true" ma:sspId="4ac7a010-7da6-43d1-b27d-a652829f26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8BA6C3-7B3B-4796-A7F2-9B01C962D9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EB0260B-544A-4ED3-91DB-506051145D3D}">
  <ds:schemaRefs>
    <ds:schemaRef ds:uri="http://schemas.microsoft.com/office/2006/metadata/properties"/>
    <ds:schemaRef ds:uri="http://schemas.microsoft.com/office/infopath/2007/PartnerControls"/>
    <ds:schemaRef ds:uri="bcdf8d73-a017-4d08-820d-5dd3b83030f9"/>
    <ds:schemaRef ds:uri="4ca9bab2-2aca-4fd9-9657-56a4c58137fc"/>
  </ds:schemaRefs>
</ds:datastoreItem>
</file>

<file path=customXml/itemProps3.xml><?xml version="1.0" encoding="utf-8"?>
<ds:datastoreItem xmlns:ds="http://schemas.openxmlformats.org/officeDocument/2006/customXml" ds:itemID="{A38E7F0B-A027-4F8D-A885-AA13B6A47A6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2A8346-EB12-46E0-AC1E-3EA10D1E1FDE}"/>
</file>

<file path=docProps/app.xml><?xml version="1.0" encoding="utf-8"?>
<Properties xmlns="http://schemas.openxmlformats.org/officeDocument/2006/extended-properties" xmlns:vt="http://schemas.openxmlformats.org/officeDocument/2006/docPropsVTypes">
  <Template>Baltimore City (4).dotx</Template>
  <TotalTime>1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2026-04-14T13:33:00Z</dcterms:created>
  <dc:creator>Jeffcott, John</dc:creator>
  <dc:description/>
  <dc:language>en-US</dc:language>
  <cp:lastModifiedBy>Jeffcott, John</cp:lastModifiedBy>
  <dcterms:modified xsi:type="dcterms:W3CDTF">2026-04-14T13:33:00Z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ndC_Tax_1">
    <vt:lpwstr/>
  </property>
  <property fmtid="{D5CDD505-2E9C-101B-9397-08002B2CF9AE}" pid="3" name="CandC_Tax_2">
    <vt:lpwstr/>
  </property>
  <property fmtid="{D5CDD505-2E9C-101B-9397-08002B2CF9AE}" pid="4" name="CandC_Tax_3">
    <vt:lpwstr/>
  </property>
  <property fmtid="{D5CDD505-2E9C-101B-9397-08002B2CF9AE}" pid="5" name="CandC_Tax_4">
    <vt:lpwstr/>
  </property>
  <property fmtid="{D5CDD505-2E9C-101B-9397-08002B2CF9AE}" pid="6" name="CandC_Tax_5">
    <vt:lpwstr/>
  </property>
  <property fmtid="{D5CDD505-2E9C-101B-9397-08002B2CF9AE}" pid="7" name="CandC_Tax_6">
    <vt:lpwstr/>
  </property>
  <property fmtid="{D5CDD505-2E9C-101B-9397-08002B2CF9AE}" pid="8" name="CandC_Tax_7">
    <vt:lpwstr/>
  </property>
  <property fmtid="{D5CDD505-2E9C-101B-9397-08002B2CF9AE}" pid="9" name="CandC_Tax_8">
    <vt:lpwstr/>
  </property>
  <property fmtid="{D5CDD505-2E9C-101B-9397-08002B2CF9AE}" pid="10" name="ContentTypeId">
    <vt:lpwstr>0x01010036DF8ACB058DF9489700B19236AAD5940016AE99D37C44974AACEC3FD594C7F47D</vt:lpwstr>
  </property>
</Properties>
</file>