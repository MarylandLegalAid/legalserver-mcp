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BCB66" w14:textId="37578618" w:rsidR="00BA7412" w:rsidRDefault="00BA7412" w:rsidP="00BA7412">
      <w:r>
        <w:t>{today}</w:t>
      </w:r>
    </w:p>
    <w:p w14:paraId="1976CC18" w14:textId="77777777" w:rsidR="00BA7412" w:rsidRDefault="00BA7412" w:rsidP="00BA7412"/>
    <w:p w14:paraId="7D80657E" w14:textId="77777777" w:rsidR="00BA7412" w:rsidRDefault="00BA7412" w:rsidP="00BA7412">
      <w:r>
        <w:t>VIA: FIRST CLASS MAIL</w:t>
      </w:r>
    </w:p>
    <w:p w14:paraId="41C29C7E" w14:textId="77777777" w:rsidR="00BA7412" w:rsidRDefault="00BA7412" w:rsidP="00BA7412"/>
    <w:p w14:paraId="61FA6237" w14:textId="6DBEF355" w:rsidR="00BA7412" w:rsidRDefault="00BA7412" w:rsidP="00BA7412">
      <w:r>
        <w:t>{client_name}</w:t>
      </w:r>
    </w:p>
    <w:p w14:paraId="5D96CD04" w14:textId="2C47F181" w:rsidR="00BA7412" w:rsidRDefault="00BA7412" w:rsidP="00BA7412">
      <w:r>
        <w:t>{address1}</w:t>
      </w:r>
    </w:p>
    <w:p w14:paraId="7D440803" w14:textId="6458587F" w:rsidR="00BA7412" w:rsidRDefault="00BA7412" w:rsidP="00BA7412">
      <w:r>
        <w:t>{address2}</w:t>
      </w:r>
    </w:p>
    <w:p w14:paraId="35F45B11" w14:textId="77777777" w:rsidR="00BA7412" w:rsidRDefault="00BA7412" w:rsidP="00BA7412"/>
    <w:p w14:paraId="7A567E4D" w14:textId="7D3903CF" w:rsidR="00BA7412" w:rsidRDefault="00BA7412" w:rsidP="00BA7412">
      <w:r>
        <w:t>Dear {honorific} {client_last_name},</w:t>
      </w:r>
    </w:p>
    <w:p w14:paraId="63385C16" w14:textId="77777777" w:rsidR="00BA7412" w:rsidRDefault="00BA7412" w:rsidP="00BA7412"/>
    <w:p w14:paraId="0431AB9C" w14:textId="2AD4F618" w:rsidR="00BA7412" w:rsidRDefault="00BA7412" w:rsidP="00BA7412">
      <w:r>
        <w:t>{message_body}</w:t>
      </w:r>
    </w:p>
    <w:p w14:paraId="00913D91" w14:textId="77777777" w:rsidR="00BA7412" w:rsidRDefault="00BA7412" w:rsidP="00BA7412"/>
    <w:p w14:paraId="5EF39880" w14:textId="77777777" w:rsidR="00BA7412" w:rsidRDefault="00BA7412" w:rsidP="00BA7412">
      <w:r>
        <w:t>Sincerely,</w:t>
      </w:r>
    </w:p>
    <w:p w14:paraId="422E4283" w14:textId="77777777" w:rsidR="00BA7412" w:rsidRDefault="00BA7412" w:rsidP="00BA7412"/>
    <w:p w14:paraId="03BA82FF" w14:textId="77777777" w:rsidR="00BA7412" w:rsidRDefault="00BA7412" w:rsidP="00BA7412"/>
    <w:p w14:paraId="2540173A" w14:textId="77777777" w:rsidR="00BA7412" w:rsidRDefault="00BA7412" w:rsidP="00BA7412"/>
    <w:p w14:paraId="26C7D474" w14:textId="40D029B0" w:rsidR="00BA7412" w:rsidRDefault="00BA7412" w:rsidP="00BA7412">
      <w:r>
        <w:t>{attorney}, Esq.</w:t>
      </w:r>
    </w:p>
    <w:p w14:paraId="1CE8AFAA" w14:textId="5B2E2B73" w:rsidR="00A34DC6" w:rsidRPr="00BA7412" w:rsidRDefault="00BA7412" w:rsidP="00BA7412">
      <w:r>
        <w:t>{signature_lines}</w:t>
      </w:r>
    </w:p>
    <w:sectPr w:rsidR="00B74C23" w:rsidSect="008B5179">
      <w:headerReference w:type="first" r:id="rId6"/>
      <w:pgSz w:w="12240" w:h="15840"/>
      <w:pgMar w:top="2520" w:right="1080" w:bottom="1440" w:left="180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1D49A" w14:textId="77777777" w:rsidR="00DC7605" w:rsidRDefault="00DC7605" w:rsidP="008B5179">
      <w:r>
        <w:separator/>
      </w:r>
    </w:p>
  </w:endnote>
  <w:endnote w:type="continuationSeparator" w:id="0">
    <w:p w14:paraId="2BDFD085" w14:textId="77777777" w:rsidR="00DC7605" w:rsidRDefault="00DC7605" w:rsidP="008B5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23E59" w14:textId="77777777" w:rsidR="00DC7605" w:rsidRDefault="00DC7605" w:rsidP="008B5179">
      <w:r>
        <w:separator/>
      </w:r>
    </w:p>
  </w:footnote>
  <w:footnote w:type="continuationSeparator" w:id="0">
    <w:p w14:paraId="76A2EA0E" w14:textId="77777777" w:rsidR="00DC7605" w:rsidRDefault="00DC7605" w:rsidP="008B5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3F3D8" w14:textId="77777777" w:rsidR="008B5179" w:rsidRDefault="00B74C2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561266D" wp14:editId="4B0BD965">
          <wp:simplePos x="0" y="0"/>
          <wp:positionH relativeFrom="page">
            <wp:posOffset>0</wp:posOffset>
          </wp:positionH>
          <wp:positionV relativeFrom="paragraph">
            <wp:posOffset>0</wp:posOffset>
          </wp:positionV>
          <wp:extent cx="7772400" cy="100584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softHyphen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05"/>
    <w:rsid w:val="000B7C73"/>
    <w:rsid w:val="00172D10"/>
    <w:rsid w:val="00187CB3"/>
    <w:rsid w:val="00430894"/>
    <w:rsid w:val="005800A3"/>
    <w:rsid w:val="00632A52"/>
    <w:rsid w:val="00695EE9"/>
    <w:rsid w:val="006967E6"/>
    <w:rsid w:val="0075478D"/>
    <w:rsid w:val="00785D9C"/>
    <w:rsid w:val="00810D04"/>
    <w:rsid w:val="008B5179"/>
    <w:rsid w:val="00A22D87"/>
    <w:rsid w:val="00A73278"/>
    <w:rsid w:val="00AD6A6C"/>
    <w:rsid w:val="00B74C23"/>
    <w:rsid w:val="00CA5B7E"/>
    <w:rsid w:val="00D45883"/>
    <w:rsid w:val="00D76496"/>
    <w:rsid w:val="00DC7605"/>
    <w:rsid w:val="00EB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D4467"/>
  <w15:chartTrackingRefBased/>
  <w15:docId w15:val="{E28820D0-16D1-4F42-8F45-FD299E380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1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5179"/>
  </w:style>
  <w:style w:type="paragraph" w:styleId="Footer">
    <w:name w:val="footer"/>
    <w:basedOn w:val="Normal"/>
    <w:link w:val="FooterChar"/>
    <w:uiPriority w:val="99"/>
    <w:unhideWhenUsed/>
    <w:rsid w:val="008B51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5179"/>
  </w:style>
  <w:style w:type="paragraph" w:customStyle="1" w:styleId="NoParagraphStyle">
    <w:name w:val="[No Paragraph Style]"/>
    <w:rsid w:val="008B5179"/>
    <w:pPr>
      <w:autoSpaceDE w:val="0"/>
      <w:autoSpaceDN w:val="0"/>
      <w:adjustRightInd w:val="0"/>
      <w:spacing w:line="288" w:lineRule="auto"/>
      <w:textAlignment w:val="center"/>
    </w:pPr>
    <w:rPr>
      <w:rFonts w:ascii="Helvetica" w:hAnsi="Helvetica" w:cs="Helvetic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lavella\Downloads\MLA_AlleganyGarrett_202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Fresh document" ma:contentTypeID="0x01010036DF8ACB058DF9489700B19236AAD5940016AE99D37C44974AACEC3FD594C7F47D" ma:contentTypeVersion="35" ma:contentTypeDescription="" ma:contentTypeScope="" ma:versionID="c1f91598504977f13f22e0cd04bac8ae">
  <xsd:schema xmlns:xsd="http://www.w3.org/2001/XMLSchema" xmlns:xs="http://www.w3.org/2001/XMLSchema" xmlns:p="http://schemas.microsoft.com/office/2006/metadata/properties" xmlns:ns1="bcdf8d73-a017-4d08-820d-5dd3b83030f9" xmlns:ns2="4ca9bab2-2aca-4fd9-9657-56a4c58137fc" xmlns:ns4="7121479a-90a6-4c57-8a9d-960accf07831" targetNamespace="http://schemas.microsoft.com/office/2006/metadata/properties" ma:root="true" ma:fieldsID="5ab9df623ef574e5f770652f64720370" ns1:_="" ns2:_="" ns4:_="">
    <xsd:import namespace="bcdf8d73-a017-4d08-820d-5dd3b83030f9"/>
    <xsd:import namespace="4ca9bab2-2aca-4fd9-9657-56a4c58137fc"/>
    <xsd:import namespace="7121479a-90a6-4c57-8a9d-960accf07831"/>
    <xsd:element name="properties">
      <xsd:complexType>
        <xsd:sequence>
          <xsd:element name="documentManagement">
            <xsd:complexType>
              <xsd:all>
                <xsd:element ref="ns1:TaxCatchAll" minOccurs="0"/>
                <xsd:element ref="ns1:TaxCatchAllLabel" minOccurs="0"/>
                <xsd:element ref="ns2:CandC_Description" minOccurs="0"/>
                <xsd:element ref="ns1:CandC_Featured" minOccurs="0"/>
                <xsd:element ref="ns1:CandC_ReviewDate" minOccurs="0"/>
                <xsd:element ref="ns1:CandC_ContentOwner" minOccurs="0"/>
                <xsd:element ref="ns1:CandC_Tax_1TaxHTField" minOccurs="0"/>
                <xsd:element ref="ns1:CandC_Tax_2TaxHTField" minOccurs="0"/>
                <xsd:element ref="ns1:CandC_Tax_3TaxHTField" minOccurs="0"/>
                <xsd:element ref="ns1:CandC_Tax_4TaxHTField" minOccurs="0"/>
                <xsd:element ref="ns1:CandC_Tax_5TaxHTField" minOccurs="0"/>
                <xsd:element ref="ns1:CandC_Tax_6TaxHTField" minOccurs="0"/>
                <xsd:element ref="ns1:CandC_Tax_7TaxHTField" minOccurs="0"/>
                <xsd:element ref="ns1:CandC_Tax_8TaxHTField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lcf76f155ced4ddcb4097134ff3c332f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f8d73-a017-4d08-820d-5dd3b83030f9" elementFormDefault="qualified">
    <xsd:import namespace="http://schemas.microsoft.com/office/2006/documentManagement/types"/>
    <xsd:import namespace="http://schemas.microsoft.com/office/infopath/2007/PartnerControls"/>
    <xsd:element name="TaxCatchAll" ma:index="0" nillable="true" ma:displayName="Taxonomy Catch All Column" ma:hidden="true" ma:list="{48fa5122-2a8e-45e4-bc0e-46574b42b7ee}" ma:internalName="TaxCatchAll" ma:showField="CatchAllData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" nillable="true" ma:displayName="Taxonomy Catch All Column1" ma:hidden="true" ma:list="{48fa5122-2a8e-45e4-bc0e-46574b42b7ee}" ma:internalName="TaxCatchAllLabel" ma:readOnly="true" ma:showField="CatchAllDataLabel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ndC_Featured" ma:index="3" nillable="true" ma:displayName="Featured" ma:default="0" ma:internalName="CandC_Featured">
      <xsd:simpleType>
        <xsd:restriction base="dms:Boolean"/>
      </xsd:simpleType>
    </xsd:element>
    <xsd:element name="CandC_ReviewDate" ma:index="4" nillable="true" ma:displayName="Review date" ma:description="Date for revision" ma:format="DateOnly" ma:internalName="CandC_ReviewDate">
      <xsd:simpleType>
        <xsd:restriction base="dms:DateTime"/>
      </xsd:simpleType>
    </xsd:element>
    <xsd:element name="CandC_ContentOwner" ma:index="5" nillable="true" ma:displayName="Content owner" ma:list="UserInfo" ma:SharePointGroup="0" ma:internalName="CandC_Cont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andC_Tax_1TaxHTField" ma:index="14" nillable="true" ma:taxonomy="true" ma:internalName="CandC_Tax_1TaxHTField" ma:taxonomyFieldName="CandC_Tax_1" ma:displayName="Location" ma:fieldId="{205cf877-b962-4012-89c1-36f0d3ea107d}" ma:taxonomyMulti="true" ma:sspId="4ac7a010-7da6-43d1-b27d-a652829f2610" ma:termSetId="ffd99857-61e1-48b4-8df8-8d66ee64c60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2TaxHTField" ma:index="16" nillable="true" ma:taxonomy="true" ma:internalName="CandC_Tax_2TaxHTField" ma:taxonomyFieldName="CandC_Tax_2" ma:displayName="Department" ma:fieldId="{dd4bb08f-3ec1-445a-8e45-5bb9eaf6d79e}" ma:taxonomyMulti="true" ma:sspId="4ac7a010-7da6-43d1-b27d-a652829f2610" ma:termSetId="ffaf7768-0d89-411d-923f-5b3c181c560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3TaxHTField" ma:index="18" nillable="true" ma:taxonomy="true" ma:internalName="CandC_Tax_3TaxHTField" ma:taxonomyFieldName="CandC_Tax_3" ma:displayName="Function" ma:fieldId="{f70b2258-8e08-41ca-a05d-7ac5c6e40c8e}" ma:taxonomyMulti="true" ma:sspId="4ac7a010-7da6-43d1-b27d-a652829f2610" ma:termSetId="ff8b7fb8-8d6c-4fb5-9c4b-efe4c0fd0b0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4TaxHTField" ma:index="20" nillable="true" ma:taxonomy="true" ma:internalName="CandC_Tax_4TaxHTField" ma:taxonomyFieldName="CandC_Tax_4" ma:displayName="Topic" ma:fieldId="{00e11162-0c06-4c03-b68c-df442f56bf56}" ma:taxonomyMulti="true" ma:sspId="4ac7a010-7da6-43d1-b27d-a652829f2610" ma:termSetId="ffe3f6ba-f8bf-48b7-ba86-ac84da04c90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5TaxHTField" ma:index="22" nillable="true" ma:taxonomy="true" ma:internalName="CandC_Tax_5TaxHTField" ma:taxonomyFieldName="CandC_Tax_5" ma:displayName="Audience" ma:fieldId="{c24ad26a-b7e0-410a-be25-e0f5190c1be9}" ma:taxonomyMulti="true" ma:sspId="4ac7a010-7da6-43d1-b27d-a652829f2610" ma:termSetId="ff4846b2-2b74-4902-9ad5-97c19210a20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6TaxHTField" ma:index="24" nillable="true" ma:taxonomy="true" ma:internalName="CandC_Tax_6TaxHTField" ma:taxonomyFieldName="CandC_Tax_6" ma:displayName="Language" ma:fieldId="{a3eef8e9-43cd-4599-b502-58918e7204e7}" ma:taxonomyMulti="true" ma:sspId="4ac7a010-7da6-43d1-b27d-a652829f2610" ma:termSetId="ff7cfce7-eae6-4c60-8d46-851dd1234f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7TaxHTField" ma:index="26" nillable="true" ma:taxonomy="true" ma:internalName="CandC_Tax_7TaxHTField" ma:taxonomyFieldName="CandC_Tax_7" ma:displayName="Type of content" ma:fieldId="{ecbd4e90-296b-47ae-a649-b309f2ca013a}" ma:taxonomyMulti="true" ma:sspId="4ac7a010-7da6-43d1-b27d-a652829f2610" ma:termSetId="ffd3af59-f51e-4cd5-9071-609359012c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8TaxHTField" ma:index="28" nillable="true" ma:taxonomy="true" ma:internalName="CandC_Tax_8TaxHTField" ma:taxonomyFieldName="CandC_Tax_8" ma:displayName="Action type" ma:fieldId="{6ae66c9c-f748-4e39-bba3-68443fc72619}" ma:taxonomyMulti="true" ma:sspId="4ac7a010-7da6-43d1-b27d-a652829f2610" ma:termSetId="ff3cfff5-1738-46b7-a743-bfa84c66eb0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9bab2-2aca-4fd9-9657-56a4c58137fc" elementFormDefault="qualified">
    <xsd:import namespace="http://schemas.microsoft.com/office/2006/documentManagement/types"/>
    <xsd:import namespace="http://schemas.microsoft.com/office/infopath/2007/PartnerControls"/>
    <xsd:element name="CandC_Description" ma:index="2" nillable="true" ma:displayName="Short description" ma:internalName="CandC_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21479a-90a6-4c57-8a9d-960accf078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3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4ac7a010-7da6-43d1-b27d-a652829f26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ndC_Featured xmlns="bcdf8d73-a017-4d08-820d-5dd3b83030f9">false</CandC_Featured>
    <CandC_Tax_1TaxHTField xmlns="bcdf8d73-a017-4d08-820d-5dd3b83030f9">
      <Terms xmlns="http://schemas.microsoft.com/office/infopath/2007/PartnerControls"/>
    </CandC_Tax_1TaxHTField>
    <CandC_Tax_2TaxHTField xmlns="bcdf8d73-a017-4d08-820d-5dd3b83030f9">
      <Terms xmlns="http://schemas.microsoft.com/office/infopath/2007/PartnerControls"/>
    </CandC_Tax_2TaxHTField>
    <CandC_ReviewDate xmlns="bcdf8d73-a017-4d08-820d-5dd3b83030f9" xsi:nil="true"/>
    <CandC_Tax_3TaxHTField xmlns="bcdf8d73-a017-4d08-820d-5dd3b83030f9">
      <Terms xmlns="http://schemas.microsoft.com/office/infopath/2007/PartnerControls"/>
    </CandC_Tax_3TaxHTField>
    <CandC_ContentOwner xmlns="bcdf8d73-a017-4d08-820d-5dd3b83030f9">
      <UserInfo>
        <DisplayName/>
        <AccountId xsi:nil="true"/>
        <AccountType/>
      </UserInfo>
    </CandC_ContentOwner>
    <CandC_Description xmlns="4ca9bab2-2aca-4fd9-9657-56a4c58137fc" xsi:nil="true"/>
    <CandC_Tax_8TaxHTField xmlns="bcdf8d73-a017-4d08-820d-5dd3b83030f9">
      <Terms xmlns="http://schemas.microsoft.com/office/infopath/2007/PartnerControls"/>
    </CandC_Tax_8TaxHTField>
    <TaxCatchAll xmlns="bcdf8d73-a017-4d08-820d-5dd3b83030f9" xsi:nil="true"/>
    <CandC_Tax_4TaxHTField xmlns="bcdf8d73-a017-4d08-820d-5dd3b83030f9">
      <Terms xmlns="http://schemas.microsoft.com/office/infopath/2007/PartnerControls"/>
    </CandC_Tax_4TaxHTField>
    <CandC_Tax_5TaxHTField xmlns="bcdf8d73-a017-4d08-820d-5dd3b83030f9">
      <Terms xmlns="http://schemas.microsoft.com/office/infopath/2007/PartnerControls"/>
    </CandC_Tax_5TaxHTField>
    <lcf76f155ced4ddcb4097134ff3c332f xmlns="7121479a-90a6-4c57-8a9d-960accf07831">
      <Terms xmlns="http://schemas.microsoft.com/office/infopath/2007/PartnerControls"/>
    </lcf76f155ced4ddcb4097134ff3c332f>
    <CandC_Tax_6TaxHTField xmlns="bcdf8d73-a017-4d08-820d-5dd3b83030f9">
      <Terms xmlns="http://schemas.microsoft.com/office/infopath/2007/PartnerControls"/>
    </CandC_Tax_6TaxHTField>
    <CandC_Tax_7TaxHTField xmlns="bcdf8d73-a017-4d08-820d-5dd3b83030f9">
      <Terms xmlns="http://schemas.microsoft.com/office/infopath/2007/PartnerControls"/>
    </CandC_Tax_7TaxHTField>
  </documentManagement>
</p:properties>
</file>

<file path=customXml/itemProps1.xml><?xml version="1.0" encoding="utf-8"?>
<ds:datastoreItem xmlns:ds="http://schemas.openxmlformats.org/officeDocument/2006/customXml" ds:itemID="{73DCA71D-954B-42F6-8976-339D79354661}"/>
</file>

<file path=customXml/itemProps2.xml><?xml version="1.0" encoding="utf-8"?>
<ds:datastoreItem xmlns:ds="http://schemas.openxmlformats.org/officeDocument/2006/customXml" ds:itemID="{A05530FB-A43F-42E6-AF1B-5B3A58E76C45}"/>
</file>

<file path=customXml/itemProps3.xml><?xml version="1.0" encoding="utf-8"?>
<ds:datastoreItem xmlns:ds="http://schemas.openxmlformats.org/officeDocument/2006/customXml" ds:itemID="{DF46E5AF-AE39-4E3E-940C-229036C49103}"/>
</file>

<file path=docProps/app.xml><?xml version="1.0" encoding="utf-8"?>
<Properties xmlns="http://schemas.openxmlformats.org/officeDocument/2006/extended-properties" xmlns:vt="http://schemas.openxmlformats.org/officeDocument/2006/docPropsVTypes">
  <Template>MLA_AlleganyGarrett_2024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Lavella, Jen</dc:creator>
  <cp:keywords/>
  <dc:description/>
  <cp:lastModifiedBy>Lavella, Jennifer</cp:lastModifiedBy>
  <cp:revision>1</cp:revision>
  <dcterms:created xsi:type="dcterms:W3CDTF">2024-05-29T19:50:00Z</dcterms:created>
  <dcterms:modified xsi:type="dcterms:W3CDTF">2024-05-29T19:51:00Z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0x01010036DF8ACB058DF9489700B19236AAD5940016AE99D37C44974AACEC3FD594C7F47D</vt:lpwstr>
  </property>
</Properties>
</file>