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 w:rsidR="00A34DC6" w:rsidRPr="00BA7412" w:rsidSect="008B51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520" w:right="1080" w:bottom="1440" w:left="180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BEBB0" w14:textId="77777777" w:rsidR="00234D03" w:rsidRDefault="00234D03" w:rsidP="008B5179">
      <w:r>
        <w:separator/>
      </w:r>
    </w:p>
  </w:endnote>
  <w:endnote w:type="continuationSeparator" w:id="0">
    <w:p w14:paraId="06689996" w14:textId="77777777" w:rsidR="00234D03" w:rsidRDefault="00234D03" w:rsidP="008B5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5413" w14:textId="77777777" w:rsidR="00811192" w:rsidRDefault="008111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EED9" w14:textId="77777777" w:rsidR="00811192" w:rsidRDefault="008111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1182" w14:textId="77777777" w:rsidR="00811192" w:rsidRDefault="008111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D073" w14:textId="77777777" w:rsidR="00234D03" w:rsidRDefault="00234D03" w:rsidP="008B5179">
      <w:r>
        <w:separator/>
      </w:r>
    </w:p>
  </w:footnote>
  <w:footnote w:type="continuationSeparator" w:id="0">
    <w:p w14:paraId="332CAC23" w14:textId="77777777" w:rsidR="00234D03" w:rsidRDefault="00234D03" w:rsidP="008B5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B21A" w14:textId="77777777" w:rsidR="00811192" w:rsidRDefault="00811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CE73" w14:textId="77777777" w:rsidR="00811192" w:rsidRDefault="008111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517E" w14:textId="77777777" w:rsidR="008B5179" w:rsidRDefault="00B74C2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FACA8F" wp14:editId="1239B781">
          <wp:simplePos x="0" y="0"/>
          <wp:positionH relativeFrom="page">
            <wp:posOffset>0</wp:posOffset>
          </wp:positionH>
          <wp:positionV relativeFrom="paragraph">
            <wp:posOffset>0</wp:posOffset>
          </wp:positionV>
          <wp:extent cx="7772400" cy="10058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softHyphen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82"/>
    <w:rsid w:val="00022580"/>
    <w:rsid w:val="000774F4"/>
    <w:rsid w:val="000B7C73"/>
    <w:rsid w:val="000C791E"/>
    <w:rsid w:val="0012689B"/>
    <w:rsid w:val="00172D10"/>
    <w:rsid w:val="00187CB3"/>
    <w:rsid w:val="001D2F48"/>
    <w:rsid w:val="00226934"/>
    <w:rsid w:val="00234D03"/>
    <w:rsid w:val="00270ECE"/>
    <w:rsid w:val="002806B6"/>
    <w:rsid w:val="00315BF3"/>
    <w:rsid w:val="0039505F"/>
    <w:rsid w:val="00396E82"/>
    <w:rsid w:val="00430894"/>
    <w:rsid w:val="00465884"/>
    <w:rsid w:val="005800A3"/>
    <w:rsid w:val="005B21C4"/>
    <w:rsid w:val="005E6F9E"/>
    <w:rsid w:val="00632A52"/>
    <w:rsid w:val="00666600"/>
    <w:rsid w:val="00695EE9"/>
    <w:rsid w:val="006967E6"/>
    <w:rsid w:val="00727870"/>
    <w:rsid w:val="0075478D"/>
    <w:rsid w:val="00785D9C"/>
    <w:rsid w:val="00810D04"/>
    <w:rsid w:val="00811192"/>
    <w:rsid w:val="008B5179"/>
    <w:rsid w:val="009704D5"/>
    <w:rsid w:val="00A22D87"/>
    <w:rsid w:val="00A238E2"/>
    <w:rsid w:val="00A31757"/>
    <w:rsid w:val="00A34DC6"/>
    <w:rsid w:val="00A73278"/>
    <w:rsid w:val="00AD6A6C"/>
    <w:rsid w:val="00B339FE"/>
    <w:rsid w:val="00B74C23"/>
    <w:rsid w:val="00BA7412"/>
    <w:rsid w:val="00BD4358"/>
    <w:rsid w:val="00C02218"/>
    <w:rsid w:val="00C606F0"/>
    <w:rsid w:val="00C64538"/>
    <w:rsid w:val="00CA5B7E"/>
    <w:rsid w:val="00D019EE"/>
    <w:rsid w:val="00D424AF"/>
    <w:rsid w:val="00D45883"/>
    <w:rsid w:val="00D76496"/>
    <w:rsid w:val="00D81837"/>
    <w:rsid w:val="00DB4F5B"/>
    <w:rsid w:val="00EB2752"/>
    <w:rsid w:val="00ED1499"/>
    <w:rsid w:val="00FC7B17"/>
    <w:rsid w:val="00FD5C64"/>
    <w:rsid w:val="00FF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0B078"/>
  <w15:chartTrackingRefBased/>
  <w15:docId w15:val="{A56669A4-150B-4311-BF68-0F47D90E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179"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179"/>
  </w:style>
  <w:style w:type="paragraph" w:customStyle="1" w:styleId="NoParagraphStyle">
    <w:name w:val="[No Paragraph Style]"/>
    <w:rsid w:val="008B5179"/>
    <w:pPr>
      <w:autoSpaceDE w:val="0"/>
      <w:autoSpaceDN w:val="0"/>
      <w:adjustRightInd w:val="0"/>
      <w:spacing w:line="288" w:lineRule="auto"/>
      <w:textAlignment w:val="center"/>
    </w:pPr>
    <w:rPr>
      <w:rFonts w:ascii="Helvetica" w:hAnsi="Helvetica" w:cs="Helvetic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ffcottJohn\OneDrive%20-%20Maryland%20Legal%20Aid\Downloads\Baltimore%20City%20(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0260B-544A-4ED3-91DB-506051145D3D}">
  <ds:schemaRefs>
    <ds:schemaRef ds:uri="http://schemas.microsoft.com/office/2006/metadata/properties"/>
    <ds:schemaRef ds:uri="http://schemas.microsoft.com/office/infopath/2007/PartnerControls"/>
    <ds:schemaRef ds:uri="bcdf8d73-a017-4d08-820d-5dd3b83030f9"/>
    <ds:schemaRef ds:uri="4ca9bab2-2aca-4fd9-9657-56a4c58137fc"/>
  </ds:schemaRefs>
</ds:datastoreItem>
</file>

<file path=customXml/itemProps2.xml><?xml version="1.0" encoding="utf-8"?>
<ds:datastoreItem xmlns:ds="http://schemas.openxmlformats.org/officeDocument/2006/customXml" ds:itemID="{A38E7F0B-A027-4F8D-A885-AA13B6A47A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5C97F-3C91-4E84-9632-291ACDB64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df8d73-a017-4d08-820d-5dd3b83030f9"/>
    <ds:schemaRef ds:uri="4ca9bab2-2aca-4fd9-9657-56a4c5813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8BA6C3-7B3B-4796-A7F2-9B01C962D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Baltimore City (4).dotx</Template>
  <TotalTime>13</TotalTime>
  <Pages>1</Pages>
  <Words>20</Words>
  <Characters>154</Characters>
  <Application>Microsoft Office Word</Application>
  <DocSecurity>0</DocSecurity>
  <Lines>18</Lines>
  <Paragraphs>10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Jeffcott, John</dc:creator>
  <cp:keywords/>
  <dc:description/>
  <cp:lastModifiedBy>Jeffcott, John</cp:lastModifiedBy>
  <cp:revision>15</cp:revision>
  <dcterms:created xsi:type="dcterms:W3CDTF">2025-12-12T16:05:00Z</dcterms:created>
  <dcterms:modified xsi:type="dcterms:W3CDTF">2025-12-12T18:46:00Z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